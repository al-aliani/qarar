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9B467" w14:textId="5E18BF63" w:rsidR="0066268D" w:rsidRPr="00B63006" w:rsidRDefault="007E0149" w:rsidP="0066268D">
      <w:pPr>
        <w:jc w:val="center"/>
        <w:rPr>
          <w:rFonts w:ascii="Century Gothic" w:eastAsia="Times New Roman" w:hAnsi="Century Gothic" w:cs="Arial"/>
          <w:b/>
          <w:bCs/>
          <w:color w:val="A6A6A6" w:themeColor="background1" w:themeShade="A6"/>
          <w:sz w:val="40"/>
          <w:szCs w:val="44"/>
        </w:rPr>
      </w:pPr>
      <w:r>
        <w:rPr>
          <w:rFonts w:ascii="Century Gothic" w:eastAsia="Times New Roman" w:hAnsi="Century Gothic" w:cs="Arial"/>
          <w:b/>
          <w:bCs/>
          <w:color w:val="A6A6A6" w:themeColor="background1" w:themeShade="A6"/>
          <w:sz w:val="40"/>
          <w:szCs w:val="44"/>
        </w:rPr>
        <w:t xml:space="preserve">JOB DESCRIPTION </w:t>
      </w:r>
      <w:bookmarkStart w:id="0" w:name="_GoBack"/>
      <w:bookmarkEnd w:id="0"/>
    </w:p>
    <w:p w14:paraId="395E93CD" w14:textId="77777777" w:rsidR="00165169" w:rsidRPr="0094694C" w:rsidRDefault="00165169" w:rsidP="00D16763">
      <w:pPr>
        <w:rPr>
          <w:rFonts w:ascii="Century Gothic" w:eastAsia="Times New Roman" w:hAnsi="Century Gothic" w:cs="Arial"/>
          <w:b/>
          <w:bCs/>
          <w:color w:val="495241"/>
          <w:sz w:val="15"/>
          <w:szCs w:val="44"/>
        </w:rPr>
      </w:pPr>
    </w:p>
    <w:tbl>
      <w:tblPr>
        <w:tblW w:w="11425" w:type="dxa"/>
        <w:tblLook w:val="04A0" w:firstRow="1" w:lastRow="0" w:firstColumn="1" w:lastColumn="0" w:noHBand="0" w:noVBand="1"/>
      </w:tblPr>
      <w:tblGrid>
        <w:gridCol w:w="1540"/>
        <w:gridCol w:w="9885"/>
      </w:tblGrid>
      <w:tr w:rsidR="00AB409C" w:rsidRPr="00AB409C" w14:paraId="7DCE534E" w14:textId="77777777" w:rsidTr="00AB409C">
        <w:trPr>
          <w:trHeight w:val="400"/>
        </w:trPr>
        <w:tc>
          <w:tcPr>
            <w:tcW w:w="11425" w:type="dxa"/>
            <w:gridSpan w:val="2"/>
            <w:tcBorders>
              <w:top w:val="nil"/>
              <w:left w:val="single" w:sz="4" w:space="0" w:color="A6A6A6"/>
              <w:bottom w:val="nil"/>
              <w:right w:val="nil"/>
            </w:tcBorders>
            <w:shd w:val="clear" w:color="000000" w:fill="222B35"/>
            <w:vAlign w:val="center"/>
            <w:hideMark/>
          </w:tcPr>
          <w:p w14:paraId="7C5902D3" w14:textId="77777777" w:rsidR="00AB409C" w:rsidRPr="00AB409C" w:rsidRDefault="00AB409C" w:rsidP="00AB409C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JOB OVERVIEW</w:t>
            </w:r>
          </w:p>
        </w:tc>
      </w:tr>
      <w:tr w:rsidR="00AB409C" w:rsidRPr="00AB409C" w14:paraId="7B5B2AB5" w14:textId="77777777" w:rsidTr="00AB409C">
        <w:trPr>
          <w:trHeight w:val="500"/>
        </w:trPr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6F5EE4DF" w14:textId="77777777" w:rsidR="00AB409C" w:rsidRPr="00AB409C" w:rsidRDefault="00AB409C" w:rsidP="00AB409C">
            <w:pPr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JOB TITLE</w:t>
            </w:r>
          </w:p>
        </w:tc>
        <w:tc>
          <w:tcPr>
            <w:tcW w:w="988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67F43DD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094684C2" w14:textId="77777777" w:rsidTr="00AB409C">
        <w:trPr>
          <w:trHeight w:val="500"/>
        </w:trPr>
        <w:tc>
          <w:tcPr>
            <w:tcW w:w="15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73824F25" w14:textId="77777777" w:rsidR="00AB409C" w:rsidRPr="00AB409C" w:rsidRDefault="00AB409C" w:rsidP="00AB409C">
            <w:pPr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DEPARTMENT</w:t>
            </w:r>
          </w:p>
        </w:tc>
        <w:tc>
          <w:tcPr>
            <w:tcW w:w="98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9234622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5D8F4795" w14:textId="77777777" w:rsidTr="00AB409C">
        <w:trPr>
          <w:trHeight w:val="500"/>
        </w:trPr>
        <w:tc>
          <w:tcPr>
            <w:tcW w:w="15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715FCA5C" w14:textId="77777777" w:rsidR="00AB409C" w:rsidRPr="00AB409C" w:rsidRDefault="00AB409C" w:rsidP="00AB409C">
            <w:pPr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LOCATION</w:t>
            </w:r>
          </w:p>
        </w:tc>
        <w:tc>
          <w:tcPr>
            <w:tcW w:w="98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2E31AFF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6D9C50E7" w14:textId="77777777" w:rsidTr="00AB409C">
        <w:trPr>
          <w:trHeight w:val="600"/>
        </w:trPr>
        <w:tc>
          <w:tcPr>
            <w:tcW w:w="15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5CB9F9A5" w14:textId="77777777" w:rsidR="00AB409C" w:rsidRPr="00AB409C" w:rsidRDefault="00AB409C" w:rsidP="00AB409C">
            <w:pPr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REPORTS TO</w:t>
            </w:r>
          </w:p>
        </w:tc>
        <w:tc>
          <w:tcPr>
            <w:tcW w:w="98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5AB099A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77683309" w14:textId="77777777" w:rsidTr="00AB409C">
        <w:trPr>
          <w:trHeight w:val="1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8A6B4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9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019BD" w14:textId="77777777" w:rsidR="00AB409C" w:rsidRPr="00AB409C" w:rsidRDefault="00AB409C" w:rsidP="00AB409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B409C" w:rsidRPr="00AB409C" w14:paraId="4A75A58D" w14:textId="77777777" w:rsidTr="00AB409C">
        <w:trPr>
          <w:trHeight w:val="400"/>
        </w:trPr>
        <w:tc>
          <w:tcPr>
            <w:tcW w:w="1142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44546A"/>
            <w:vAlign w:val="center"/>
            <w:hideMark/>
          </w:tcPr>
          <w:p w14:paraId="737AD621" w14:textId="77777777" w:rsidR="00AB409C" w:rsidRPr="00AB409C" w:rsidRDefault="00AB409C" w:rsidP="00AB409C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GENERAL JOB DESCRIPTION</w:t>
            </w:r>
          </w:p>
        </w:tc>
      </w:tr>
      <w:tr w:rsidR="00AB409C" w:rsidRPr="00AB409C" w14:paraId="6DD333BE" w14:textId="77777777" w:rsidTr="00AB409C">
        <w:trPr>
          <w:trHeight w:val="1000"/>
        </w:trPr>
        <w:tc>
          <w:tcPr>
            <w:tcW w:w="1142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D6DCE4"/>
            <w:vAlign w:val="center"/>
            <w:hideMark/>
          </w:tcPr>
          <w:p w14:paraId="1E5CEBEA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5101B795" w14:textId="77777777" w:rsidTr="00AB409C">
        <w:trPr>
          <w:trHeight w:val="400"/>
        </w:trPr>
        <w:tc>
          <w:tcPr>
            <w:tcW w:w="1142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333F4F"/>
            <w:vAlign w:val="center"/>
            <w:hideMark/>
          </w:tcPr>
          <w:p w14:paraId="5A74E1A7" w14:textId="77777777" w:rsidR="00AB409C" w:rsidRPr="00AB409C" w:rsidRDefault="00AB409C" w:rsidP="00AB409C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DUTIES &amp; RESPONSIBILITIES</w:t>
            </w:r>
          </w:p>
        </w:tc>
      </w:tr>
      <w:tr w:rsidR="00AB409C" w:rsidRPr="00AB409C" w14:paraId="171823E6" w14:textId="77777777" w:rsidTr="00AB409C">
        <w:trPr>
          <w:trHeight w:val="1000"/>
        </w:trPr>
        <w:tc>
          <w:tcPr>
            <w:tcW w:w="1142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49ECA8E5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0CE9F83F" w14:textId="77777777" w:rsidTr="00AB409C">
        <w:trPr>
          <w:trHeight w:val="400"/>
        </w:trPr>
        <w:tc>
          <w:tcPr>
            <w:tcW w:w="1142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44546A"/>
            <w:vAlign w:val="center"/>
            <w:hideMark/>
          </w:tcPr>
          <w:p w14:paraId="1425E5B4" w14:textId="77777777" w:rsidR="00AB409C" w:rsidRPr="00AB409C" w:rsidRDefault="00AB409C" w:rsidP="00AB409C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EDUCATION &amp; TRAINING</w:t>
            </w:r>
          </w:p>
        </w:tc>
      </w:tr>
      <w:tr w:rsidR="00AB409C" w:rsidRPr="00AB409C" w14:paraId="21B43FB2" w14:textId="77777777" w:rsidTr="00AB409C">
        <w:trPr>
          <w:trHeight w:val="1000"/>
        </w:trPr>
        <w:tc>
          <w:tcPr>
            <w:tcW w:w="1142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06E531CD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5B6EE4D3" w14:textId="77777777" w:rsidTr="00AB409C">
        <w:trPr>
          <w:trHeight w:val="400"/>
        </w:trPr>
        <w:tc>
          <w:tcPr>
            <w:tcW w:w="1142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333F4F"/>
            <w:vAlign w:val="center"/>
            <w:hideMark/>
          </w:tcPr>
          <w:p w14:paraId="1AFC4850" w14:textId="77777777" w:rsidR="00AB409C" w:rsidRPr="00AB409C" w:rsidRDefault="00AB409C" w:rsidP="00AB409C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KNOWLEDGE &amp; EXPERIENCE</w:t>
            </w:r>
          </w:p>
        </w:tc>
      </w:tr>
      <w:tr w:rsidR="00AB409C" w:rsidRPr="00AB409C" w14:paraId="5BCC494B" w14:textId="77777777" w:rsidTr="00AB409C">
        <w:trPr>
          <w:trHeight w:val="1000"/>
        </w:trPr>
        <w:tc>
          <w:tcPr>
            <w:tcW w:w="1142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484D6298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643C95E0" w14:textId="77777777" w:rsidTr="00AB409C">
        <w:trPr>
          <w:trHeight w:val="400"/>
        </w:trPr>
        <w:tc>
          <w:tcPr>
            <w:tcW w:w="1142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44546A"/>
            <w:vAlign w:val="center"/>
            <w:hideMark/>
          </w:tcPr>
          <w:p w14:paraId="4724A78D" w14:textId="77777777" w:rsidR="00AB409C" w:rsidRPr="00AB409C" w:rsidRDefault="00AB409C" w:rsidP="00AB409C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SKILLS &amp; ABILITIES</w:t>
            </w:r>
          </w:p>
        </w:tc>
      </w:tr>
      <w:tr w:rsidR="00AB409C" w:rsidRPr="00AB409C" w14:paraId="7A93670D" w14:textId="77777777" w:rsidTr="00AB409C">
        <w:trPr>
          <w:trHeight w:val="1000"/>
        </w:trPr>
        <w:tc>
          <w:tcPr>
            <w:tcW w:w="1142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034EA16C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0F825632" w14:textId="77777777" w:rsidTr="00AB409C">
        <w:trPr>
          <w:trHeight w:val="1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4E1F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9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2B123" w14:textId="77777777" w:rsidR="00AB409C" w:rsidRPr="00AB409C" w:rsidRDefault="00AB409C" w:rsidP="00AB409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B409C" w:rsidRPr="00AB409C" w14:paraId="04BF53C9" w14:textId="77777777" w:rsidTr="00AB409C">
        <w:trPr>
          <w:trHeight w:val="400"/>
        </w:trPr>
        <w:tc>
          <w:tcPr>
            <w:tcW w:w="1142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333F4F"/>
            <w:vAlign w:val="center"/>
            <w:hideMark/>
          </w:tcPr>
          <w:p w14:paraId="163184C6" w14:textId="77777777" w:rsidR="00AB409C" w:rsidRPr="00AB409C" w:rsidRDefault="00AB409C" w:rsidP="00AB409C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WORKING CONDITIONS</w:t>
            </w:r>
          </w:p>
        </w:tc>
      </w:tr>
      <w:tr w:rsidR="00AB409C" w:rsidRPr="00AB409C" w14:paraId="1648ADA6" w14:textId="77777777" w:rsidTr="00AB409C">
        <w:trPr>
          <w:trHeight w:val="700"/>
        </w:trPr>
        <w:tc>
          <w:tcPr>
            <w:tcW w:w="154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44546A"/>
            <w:vAlign w:val="center"/>
            <w:hideMark/>
          </w:tcPr>
          <w:p w14:paraId="3AFDEDCF" w14:textId="77777777" w:rsidR="00AB409C" w:rsidRPr="00AB409C" w:rsidRDefault="00AB409C" w:rsidP="00AB409C">
            <w:pPr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WORK ENVIRONMENT</w:t>
            </w:r>
          </w:p>
        </w:tc>
        <w:tc>
          <w:tcPr>
            <w:tcW w:w="9885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F2F2F2"/>
            <w:vAlign w:val="center"/>
            <w:hideMark/>
          </w:tcPr>
          <w:p w14:paraId="3A98E2FC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32B66E40" w14:textId="77777777" w:rsidTr="00AB409C">
        <w:trPr>
          <w:trHeight w:val="700"/>
        </w:trPr>
        <w:tc>
          <w:tcPr>
            <w:tcW w:w="154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44546A"/>
            <w:vAlign w:val="center"/>
            <w:hideMark/>
          </w:tcPr>
          <w:p w14:paraId="7D3A7372" w14:textId="77777777" w:rsidR="00AB409C" w:rsidRPr="00AB409C" w:rsidRDefault="00AB409C" w:rsidP="00AB409C">
            <w:pPr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HOURS / SHIFTS</w:t>
            </w:r>
          </w:p>
        </w:tc>
        <w:tc>
          <w:tcPr>
            <w:tcW w:w="9885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F2F2F2"/>
            <w:vAlign w:val="center"/>
            <w:hideMark/>
          </w:tcPr>
          <w:p w14:paraId="466BDAD1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1B1F1D0A" w14:textId="77777777" w:rsidTr="00AB409C">
        <w:trPr>
          <w:trHeight w:val="700"/>
        </w:trPr>
        <w:tc>
          <w:tcPr>
            <w:tcW w:w="154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44546A"/>
            <w:vAlign w:val="center"/>
            <w:hideMark/>
          </w:tcPr>
          <w:p w14:paraId="1BB05D6D" w14:textId="77777777" w:rsidR="00AB409C" w:rsidRPr="00AB409C" w:rsidRDefault="00AB409C" w:rsidP="00AB409C">
            <w:pPr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SALARY</w:t>
            </w:r>
          </w:p>
        </w:tc>
        <w:tc>
          <w:tcPr>
            <w:tcW w:w="9885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F2F2F2"/>
            <w:vAlign w:val="center"/>
            <w:hideMark/>
          </w:tcPr>
          <w:p w14:paraId="57FCDFB6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787A925D" w14:textId="77777777" w:rsidTr="00AB409C">
        <w:trPr>
          <w:trHeight w:val="700"/>
        </w:trPr>
        <w:tc>
          <w:tcPr>
            <w:tcW w:w="154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44546A"/>
            <w:vAlign w:val="center"/>
            <w:hideMark/>
          </w:tcPr>
          <w:p w14:paraId="13A9CCE5" w14:textId="77777777" w:rsidR="00AB409C" w:rsidRPr="00AB409C" w:rsidRDefault="00AB409C" w:rsidP="00AB409C">
            <w:pPr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BENEFITS</w:t>
            </w:r>
          </w:p>
        </w:tc>
        <w:tc>
          <w:tcPr>
            <w:tcW w:w="9885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F2F2F2"/>
            <w:vAlign w:val="center"/>
            <w:hideMark/>
          </w:tcPr>
          <w:p w14:paraId="742632DF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09C" w14:paraId="766F7FBA" w14:textId="77777777" w:rsidTr="00AB409C">
        <w:trPr>
          <w:trHeight w:val="700"/>
        </w:trPr>
        <w:tc>
          <w:tcPr>
            <w:tcW w:w="154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44546A"/>
            <w:vAlign w:val="center"/>
            <w:hideMark/>
          </w:tcPr>
          <w:p w14:paraId="114DF5A5" w14:textId="77777777" w:rsidR="00AB409C" w:rsidRPr="00AB409C" w:rsidRDefault="00AB409C" w:rsidP="00AB409C">
            <w:pPr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AB409C"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OTHER</w:t>
            </w:r>
          </w:p>
        </w:tc>
        <w:tc>
          <w:tcPr>
            <w:tcW w:w="9885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000000" w:fill="F2F2F2"/>
            <w:vAlign w:val="center"/>
            <w:hideMark/>
          </w:tcPr>
          <w:p w14:paraId="76D57828" w14:textId="77777777" w:rsidR="00AB409C" w:rsidRPr="00AB409C" w:rsidRDefault="00AB409C" w:rsidP="00AB409C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AB409C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</w:tbl>
    <w:p w14:paraId="6502C8DD" w14:textId="4842D782" w:rsidR="00B63006" w:rsidRPr="00280F92" w:rsidRDefault="00B63006" w:rsidP="00280F92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sectPr w:rsidR="00B63006" w:rsidRPr="00280F92" w:rsidSect="00280F92">
      <w:headerReference w:type="default" r:id="rId7"/>
      <w:pgSz w:w="12240" w:h="15840"/>
      <w:pgMar w:top="432" w:right="360" w:bottom="142" w:left="36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D3D7C7" w14:textId="77777777" w:rsidR="00AA6439" w:rsidRDefault="00AA6439" w:rsidP="00DB2412">
      <w:r>
        <w:separator/>
      </w:r>
    </w:p>
  </w:endnote>
  <w:endnote w:type="continuationSeparator" w:id="0">
    <w:p w14:paraId="15B32ED2" w14:textId="77777777" w:rsidR="00AA6439" w:rsidRDefault="00AA6439" w:rsidP="00DB2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9705D1" w14:textId="77777777" w:rsidR="00AA6439" w:rsidRDefault="00AA6439" w:rsidP="00DB2412">
      <w:r>
        <w:separator/>
      </w:r>
    </w:p>
  </w:footnote>
  <w:footnote w:type="continuationSeparator" w:id="0">
    <w:p w14:paraId="301E87F1" w14:textId="77777777" w:rsidR="00AA6439" w:rsidRDefault="00AA6439" w:rsidP="00DB2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1E7EE4" w14:textId="77777777" w:rsidR="00985675" w:rsidRDefault="00985675" w:rsidP="00DB2412">
    <w:pPr>
      <w:pStyle w:val="Header"/>
      <w:ind w:left="-7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F92"/>
    <w:rsid w:val="00005410"/>
    <w:rsid w:val="000102CA"/>
    <w:rsid w:val="000707ED"/>
    <w:rsid w:val="000A147A"/>
    <w:rsid w:val="00107A05"/>
    <w:rsid w:val="00165169"/>
    <w:rsid w:val="001B4B8C"/>
    <w:rsid w:val="00246934"/>
    <w:rsid w:val="0028063E"/>
    <w:rsid w:val="00280F92"/>
    <w:rsid w:val="002A5135"/>
    <w:rsid w:val="00377A8B"/>
    <w:rsid w:val="003D6150"/>
    <w:rsid w:val="003E4F0D"/>
    <w:rsid w:val="0040428F"/>
    <w:rsid w:val="004212C9"/>
    <w:rsid w:val="00437607"/>
    <w:rsid w:val="00442819"/>
    <w:rsid w:val="00471C74"/>
    <w:rsid w:val="0049296E"/>
    <w:rsid w:val="00492EED"/>
    <w:rsid w:val="004937B7"/>
    <w:rsid w:val="004A2939"/>
    <w:rsid w:val="00523965"/>
    <w:rsid w:val="005302C5"/>
    <w:rsid w:val="005A42B5"/>
    <w:rsid w:val="0065609B"/>
    <w:rsid w:val="0066268D"/>
    <w:rsid w:val="006A3315"/>
    <w:rsid w:val="006B233B"/>
    <w:rsid w:val="00700904"/>
    <w:rsid w:val="0074716D"/>
    <w:rsid w:val="00781C86"/>
    <w:rsid w:val="007E0149"/>
    <w:rsid w:val="007E5B5E"/>
    <w:rsid w:val="0083365C"/>
    <w:rsid w:val="008D1EAD"/>
    <w:rsid w:val="008D4D59"/>
    <w:rsid w:val="008E2435"/>
    <w:rsid w:val="00942DA6"/>
    <w:rsid w:val="0094694C"/>
    <w:rsid w:val="00985675"/>
    <w:rsid w:val="009C4521"/>
    <w:rsid w:val="009C6537"/>
    <w:rsid w:val="00A02960"/>
    <w:rsid w:val="00A731F7"/>
    <w:rsid w:val="00A7502B"/>
    <w:rsid w:val="00AA6439"/>
    <w:rsid w:val="00AB409C"/>
    <w:rsid w:val="00B45269"/>
    <w:rsid w:val="00B63006"/>
    <w:rsid w:val="00B6597D"/>
    <w:rsid w:val="00B92110"/>
    <w:rsid w:val="00BC1A20"/>
    <w:rsid w:val="00C01A37"/>
    <w:rsid w:val="00D06B25"/>
    <w:rsid w:val="00D16763"/>
    <w:rsid w:val="00D52905"/>
    <w:rsid w:val="00D620F1"/>
    <w:rsid w:val="00D8021D"/>
    <w:rsid w:val="00D96B95"/>
    <w:rsid w:val="00D970D9"/>
    <w:rsid w:val="00DB2412"/>
    <w:rsid w:val="00EA104E"/>
    <w:rsid w:val="00EF1A78"/>
    <w:rsid w:val="00F04F96"/>
    <w:rsid w:val="00F22F09"/>
    <w:rsid w:val="00F76C42"/>
    <w:rsid w:val="00FA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92A545E"/>
  <w15:docId w15:val="{2174B299-5495-4471-B812-D49FE90A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412"/>
  </w:style>
  <w:style w:type="paragraph" w:styleId="Footer">
    <w:name w:val="footer"/>
    <w:basedOn w:val="Normal"/>
    <w:link w:val="FooterCh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412"/>
  </w:style>
  <w:style w:type="paragraph" w:styleId="Revision">
    <w:name w:val="Revision"/>
    <w:hidden/>
    <w:uiPriority w:val="99"/>
    <w:semiHidden/>
    <w:rsid w:val="00DB2412"/>
  </w:style>
  <w:style w:type="character" w:styleId="Hyperlink">
    <w:name w:val="Hyperlink"/>
    <w:basedOn w:val="DefaultParagraphFont"/>
    <w:uiPriority w:val="99"/>
    <w:unhideWhenUsed/>
    <w:rsid w:val="00985675"/>
    <w:rPr>
      <w:color w:val="F59E0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5675"/>
    <w:rPr>
      <w:color w:val="B2B2B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20F1"/>
    <w:pPr>
      <w:spacing w:before="100" w:beforeAutospacing="1" w:after="100" w:afterAutospacing="1"/>
    </w:pPr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630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0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9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1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90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9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Work\HR%20Files%20&amp;%20Templates\Recruitment%20&amp;%20Selection\Other\Templates\Job%20Analysis%20&amp;%20Description\Job%20Descrip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D57D117-E50C-4DED-8D22-DCA62D997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Job Description Template.dotx</Template>
  <TotalTime>4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Smartsheet.com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Hussien</dc:creator>
  <cp:lastModifiedBy>HR</cp:lastModifiedBy>
  <cp:revision>2</cp:revision>
  <cp:lastPrinted>2017-10-13T16:21:00Z</cp:lastPrinted>
  <dcterms:created xsi:type="dcterms:W3CDTF">2020-04-22T16:09:00Z</dcterms:created>
  <dcterms:modified xsi:type="dcterms:W3CDTF">2023-07-02T19:44:00Z</dcterms:modified>
</cp:coreProperties>
</file>